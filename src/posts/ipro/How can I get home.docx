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2609" w14:textId="03C77DA3" w:rsidR="00B66319" w:rsidRPr="00B572EE" w:rsidRDefault="00B572EE" w:rsidP="00B66319">
      <w:pPr>
        <w:pStyle w:val="Title"/>
        <w:rPr>
          <w:lang w:val="en-US"/>
        </w:rPr>
      </w:pPr>
      <w:r w:rsidRPr="00B572EE">
        <w:rPr>
          <w:lang w:val="en-US"/>
        </w:rPr>
        <w:t>How can I get h</w:t>
      </w:r>
      <w:r>
        <w:rPr>
          <w:lang w:val="en-US"/>
        </w:rPr>
        <w:t>ome</w:t>
      </w:r>
    </w:p>
    <w:p w14:paraId="61A9E66F" w14:textId="1AE252AB" w:rsidR="00D41CB7" w:rsidRDefault="00D41CB7" w:rsidP="00B66319">
      <w:pPr>
        <w:pStyle w:val="Heading2"/>
        <w:rPr>
          <w:lang w:val="de-CH"/>
        </w:rPr>
      </w:pPr>
      <w:r>
        <w:rPr>
          <w:lang w:val="de-CH"/>
        </w:rPr>
        <w:t>Kontakt</w:t>
      </w:r>
      <w:r w:rsidRPr="00055E3A">
        <w:rPr>
          <w:lang w:val="de-CH"/>
        </w:rPr>
        <w:t>:</w:t>
      </w:r>
      <w:r w:rsidR="00B66319">
        <w:rPr>
          <w:lang w:val="de-CH"/>
        </w:rPr>
        <w:t xml:space="preserve"> </w:t>
      </w:r>
      <w:r w:rsidR="006C595E">
        <w:rPr>
          <w:lang w:val="de-CH"/>
        </w:rPr>
        <w:t>Maxim Mäder (maxim.maeder@students.fhnw.ch)</w:t>
      </w:r>
    </w:p>
    <w:p w14:paraId="4DFA0EE2" w14:textId="77777777" w:rsidR="009704AC" w:rsidRPr="00C22DA2" w:rsidRDefault="009704AC" w:rsidP="009704AC">
      <w:pPr>
        <w:pStyle w:val="Heading2"/>
        <w:rPr>
          <w:lang w:val="de-CH"/>
        </w:rPr>
      </w:pPr>
      <w:r w:rsidRPr="00C22DA2">
        <w:rPr>
          <w:lang w:val="de-CH"/>
        </w:rPr>
        <w:t>Beschreibung</w:t>
      </w:r>
    </w:p>
    <w:p w14:paraId="0D19D6C9" w14:textId="77777777" w:rsidR="007528AF" w:rsidRPr="006148AE" w:rsidRDefault="007528AF" w:rsidP="007528AF">
      <w:pPr>
        <w:rPr>
          <w:color w:val="D1D1D1" w:themeColor="background2" w:themeShade="E6"/>
          <w:lang w:val="de-CH"/>
        </w:rPr>
      </w:pPr>
      <w:r w:rsidRPr="006148AE">
        <w:rPr>
          <w:color w:val="D1D1D1" w:themeColor="background2" w:themeShade="E6"/>
          <w:lang w:val="de-CH"/>
        </w:rPr>
        <w:t>Beschreibe Dein Projekt</w:t>
      </w:r>
      <w:r w:rsidR="001D219A" w:rsidRPr="006148AE">
        <w:rPr>
          <w:color w:val="D1D1D1" w:themeColor="background2" w:themeShade="E6"/>
          <w:lang w:val="de-CH"/>
        </w:rPr>
        <w:t xml:space="preserve"> auf einer bis</w:t>
      </w:r>
      <w:r w:rsidR="001D219A" w:rsidRPr="006148AE">
        <w:rPr>
          <w:b/>
          <w:bCs/>
          <w:color w:val="D1D1D1" w:themeColor="background2" w:themeShade="E6"/>
          <w:lang w:val="de-CH"/>
        </w:rPr>
        <w:t xml:space="preserve"> maximal zwei Seiten!</w:t>
      </w:r>
    </w:p>
    <w:p w14:paraId="335198F7" w14:textId="77777777" w:rsidR="007528AF" w:rsidRPr="006148AE" w:rsidRDefault="007528AF" w:rsidP="007528AF">
      <w:pPr>
        <w:pStyle w:val="ListParagraph"/>
        <w:numPr>
          <w:ilvl w:val="0"/>
          <w:numId w:val="2"/>
        </w:numPr>
        <w:rPr>
          <w:color w:val="D1D1D1" w:themeColor="background2" w:themeShade="E6"/>
          <w:lang w:val="de-CH"/>
        </w:rPr>
      </w:pPr>
      <w:r w:rsidRPr="006148AE">
        <w:rPr>
          <w:color w:val="D1D1D1" w:themeColor="background2" w:themeShade="E6"/>
          <w:lang w:val="de-CH"/>
        </w:rPr>
        <w:t>Um was geht es</w:t>
      </w:r>
      <w:r w:rsidR="00D41CB7" w:rsidRPr="006148AE">
        <w:rPr>
          <w:color w:val="D1D1D1" w:themeColor="background2" w:themeShade="E6"/>
          <w:lang w:val="de-CH"/>
        </w:rPr>
        <w:t>?</w:t>
      </w:r>
    </w:p>
    <w:p w14:paraId="5C65FB31" w14:textId="77777777" w:rsidR="007528AF" w:rsidRPr="006148AE" w:rsidRDefault="007528AF" w:rsidP="007528AF">
      <w:pPr>
        <w:pStyle w:val="ListParagraph"/>
        <w:numPr>
          <w:ilvl w:val="0"/>
          <w:numId w:val="2"/>
        </w:numPr>
        <w:rPr>
          <w:color w:val="D1D1D1" w:themeColor="background2" w:themeShade="E6"/>
          <w:lang w:val="de-CH"/>
        </w:rPr>
      </w:pPr>
      <w:r w:rsidRPr="006148AE">
        <w:rPr>
          <w:color w:val="D1D1D1" w:themeColor="background2" w:themeShade="E6"/>
          <w:lang w:val="de-CH"/>
        </w:rPr>
        <w:t>Wie soll/könnte das Resultat aussehen.</w:t>
      </w:r>
    </w:p>
    <w:p w14:paraId="4F62813C" w14:textId="77777777" w:rsidR="00D41CB7" w:rsidRPr="006148AE" w:rsidRDefault="00D41CB7" w:rsidP="00D41CB7">
      <w:pPr>
        <w:pStyle w:val="ListParagraph"/>
        <w:numPr>
          <w:ilvl w:val="0"/>
          <w:numId w:val="2"/>
        </w:numPr>
        <w:spacing w:after="0"/>
        <w:rPr>
          <w:color w:val="D1D1D1" w:themeColor="background2" w:themeShade="E6"/>
        </w:rPr>
      </w:pPr>
      <w:r w:rsidRPr="006148AE">
        <w:rPr>
          <w:color w:val="D1D1D1" w:themeColor="background2" w:themeShade="E6"/>
          <w:lang w:val="de-CH"/>
        </w:rPr>
        <w:t>Versuche eine minimale Variante von Deiner Idee zu formulieren (siehe unsere Projektbeschreibungen).</w:t>
      </w:r>
    </w:p>
    <w:p w14:paraId="3F2AC093" w14:textId="77777777" w:rsidR="00445830" w:rsidRPr="00445830" w:rsidRDefault="00445830" w:rsidP="00445830">
      <w:pPr>
        <w:spacing w:after="0"/>
        <w:rPr>
          <w:lang w:val="en-US"/>
        </w:rPr>
      </w:pPr>
    </w:p>
    <w:p w14:paraId="58E4F4A3" w14:textId="17A2DB19" w:rsidR="00E77B25" w:rsidRDefault="00E77B25" w:rsidP="00E77B25">
      <w:pPr>
        <w:spacing w:after="0"/>
        <w:rPr>
          <w:lang w:val="de-CH"/>
        </w:rPr>
      </w:pPr>
      <w:r>
        <w:rPr>
          <w:lang w:val="de-CH"/>
        </w:rPr>
        <w:t>Ein Mobile (Android) App in der man verschiedene Destinationen in der Schweiz hinterlegen kann. Die App zeigt einem dann an wann heute der letzte Zug</w:t>
      </w:r>
      <w:r w:rsidR="00C20984">
        <w:rPr>
          <w:lang w:val="de-CH"/>
        </w:rPr>
        <w:t xml:space="preserve"> (</w:t>
      </w:r>
      <w:r w:rsidR="00E26175">
        <w:rPr>
          <w:lang w:val="de-CH"/>
        </w:rPr>
        <w:t>ÖV-Verbindung</w:t>
      </w:r>
      <w:r w:rsidR="00C20984">
        <w:rPr>
          <w:lang w:val="de-CH"/>
        </w:rPr>
        <w:t>)</w:t>
      </w:r>
      <w:r>
        <w:rPr>
          <w:lang w:val="de-CH"/>
        </w:rPr>
        <w:t xml:space="preserve"> </w:t>
      </w:r>
      <w:r w:rsidR="00E26175">
        <w:rPr>
          <w:lang w:val="de-CH"/>
        </w:rPr>
        <w:t>dorthin</w:t>
      </w:r>
      <w:r>
        <w:rPr>
          <w:lang w:val="de-CH"/>
        </w:rPr>
        <w:t xml:space="preserve"> geht</w:t>
      </w:r>
      <w:r w:rsidR="00C20984">
        <w:rPr>
          <w:lang w:val="de-CH"/>
        </w:rPr>
        <w:t xml:space="preserve"> von der aktuellen Position (oder einer spezifischen Startlocation)</w:t>
      </w:r>
      <w:r>
        <w:rPr>
          <w:lang w:val="de-CH"/>
        </w:rPr>
        <w:t>.</w:t>
      </w:r>
    </w:p>
    <w:p w14:paraId="27802974" w14:textId="77777777" w:rsidR="00C20984" w:rsidRDefault="00C20984" w:rsidP="00E77B25">
      <w:pPr>
        <w:spacing w:after="0"/>
        <w:rPr>
          <w:lang w:val="de-CH"/>
        </w:rPr>
      </w:pPr>
    </w:p>
    <w:p w14:paraId="2A08F80A" w14:textId="343FDD1A" w:rsidR="00C20984" w:rsidRDefault="00C20984" w:rsidP="00E77B25">
      <w:pPr>
        <w:spacing w:after="0"/>
        <w:rPr>
          <w:lang w:val="de-CH"/>
        </w:rPr>
      </w:pPr>
      <w:r>
        <w:rPr>
          <w:lang w:val="de-CH"/>
        </w:rPr>
        <w:t xml:space="preserve">Damit dies möglichst schnell ersichtlich ist, sollte es die Option geben in der App entweder diese Zeiten als </w:t>
      </w:r>
      <w:r w:rsidR="00E26175">
        <w:rPr>
          <w:lang w:val="de-CH"/>
        </w:rPr>
        <w:t>Notifikation</w:t>
      </w:r>
      <w:r>
        <w:rPr>
          <w:lang w:val="de-CH"/>
        </w:rPr>
        <w:t xml:space="preserve"> oder als Widget anzuzeigen.</w:t>
      </w:r>
    </w:p>
    <w:p w14:paraId="1451D18F" w14:textId="77777777" w:rsidR="00E26175" w:rsidRDefault="00E26175" w:rsidP="00E77B25">
      <w:pPr>
        <w:spacing w:after="0"/>
        <w:rPr>
          <w:lang w:val="de-CH"/>
        </w:rPr>
      </w:pPr>
    </w:p>
    <w:p w14:paraId="53324EEA" w14:textId="0CC84197" w:rsidR="00E26175" w:rsidRPr="00E77B25" w:rsidRDefault="00E26175" w:rsidP="00E77B25">
      <w:pPr>
        <w:spacing w:after="0"/>
        <w:rPr>
          <w:lang w:val="de-CH"/>
        </w:rPr>
      </w:pPr>
      <w:r>
        <w:rPr>
          <w:lang w:val="de-CH"/>
        </w:rPr>
        <w:t xml:space="preserve">Es sollte auch die Option geben den letzten Zug in der heutigen </w:t>
      </w:r>
      <w:r w:rsidR="00445830">
        <w:rPr>
          <w:lang w:val="de-CH"/>
        </w:rPr>
        <w:t>ÖV-Periode</w:t>
      </w:r>
      <w:r>
        <w:rPr>
          <w:lang w:val="de-CH"/>
        </w:rPr>
        <w:t xml:space="preserve"> </w:t>
      </w:r>
      <w:r w:rsidR="00445830">
        <w:rPr>
          <w:lang w:val="de-CH"/>
        </w:rPr>
        <w:t xml:space="preserve">(also auch nach 12 Uhr in der Nacht bis maximal 5 Uhr morgens) </w:t>
      </w:r>
      <w:r>
        <w:rPr>
          <w:lang w:val="de-CH"/>
        </w:rPr>
        <w:t>oder auch einfach immer die nächste Verbindung anzuzeigen.</w:t>
      </w:r>
    </w:p>
    <w:p w14:paraId="5B9D82BB" w14:textId="69B631C5" w:rsidR="00E77B25" w:rsidRPr="00E77B25" w:rsidRDefault="00E77B25" w:rsidP="00E77B25">
      <w:pPr>
        <w:pStyle w:val="Heading3"/>
        <w:rPr>
          <w:lang w:val="de-CH"/>
        </w:rPr>
      </w:pPr>
      <w:r w:rsidRPr="00E77B25">
        <w:rPr>
          <w:lang w:val="de-CH"/>
        </w:rPr>
        <w:t>MWP</w:t>
      </w:r>
    </w:p>
    <w:p w14:paraId="1104ACFF" w14:textId="77777777" w:rsidR="007528AF" w:rsidRDefault="007528AF" w:rsidP="00A06230">
      <w:pPr>
        <w:pStyle w:val="Heading2"/>
        <w:rPr>
          <w:lang w:val="de-CH"/>
        </w:rPr>
      </w:pPr>
      <w:r>
        <w:rPr>
          <w:lang w:val="de-CH"/>
        </w:rPr>
        <w:t>Motivation</w:t>
      </w:r>
    </w:p>
    <w:p w14:paraId="7B6D7013" w14:textId="77777777" w:rsidR="007528AF" w:rsidRPr="006148AE" w:rsidRDefault="007528AF" w:rsidP="007528AF">
      <w:pPr>
        <w:rPr>
          <w:color w:val="D1D1D1" w:themeColor="background2" w:themeShade="E6"/>
          <w:lang w:val="de-CH"/>
        </w:rPr>
      </w:pPr>
      <w:r w:rsidRPr="006148AE">
        <w:rPr>
          <w:color w:val="D1D1D1" w:themeColor="background2" w:themeShade="E6"/>
          <w:lang w:val="de-CH"/>
        </w:rPr>
        <w:t>Warum willst Du gerade dieses Thema umsetzen. Was treibt Dich an.</w:t>
      </w:r>
      <w:r w:rsidR="00D41CB7" w:rsidRPr="006148AE">
        <w:rPr>
          <w:color w:val="D1D1D1" w:themeColor="background2" w:themeShade="E6"/>
          <w:lang w:val="de-CH"/>
        </w:rPr>
        <w:t xml:space="preserve"> </w:t>
      </w:r>
      <w:r w:rsidR="00B66319" w:rsidRPr="006148AE">
        <w:rPr>
          <w:color w:val="D1D1D1" w:themeColor="background2" w:themeShade="E6"/>
          <w:lang w:val="de-CH"/>
        </w:rPr>
        <w:t xml:space="preserve">Was möchtest </w:t>
      </w:r>
      <w:r w:rsidRPr="006148AE">
        <w:rPr>
          <w:color w:val="D1D1D1" w:themeColor="background2" w:themeShade="E6"/>
          <w:lang w:val="de-CH"/>
        </w:rPr>
        <w:t xml:space="preserve">Du </w:t>
      </w:r>
      <w:r w:rsidR="00B66319" w:rsidRPr="006148AE">
        <w:rPr>
          <w:color w:val="D1D1D1" w:themeColor="background2" w:themeShade="E6"/>
          <w:lang w:val="de-CH"/>
        </w:rPr>
        <w:t>s</w:t>
      </w:r>
      <w:r w:rsidRPr="006148AE">
        <w:rPr>
          <w:color w:val="D1D1D1" w:themeColor="background2" w:themeShade="E6"/>
          <w:lang w:val="de-CH"/>
        </w:rPr>
        <w:t>peziell (kennen-)lernen mit diesem Projekt</w:t>
      </w:r>
      <w:r w:rsidR="00D41CB7" w:rsidRPr="006148AE">
        <w:rPr>
          <w:color w:val="D1D1D1" w:themeColor="background2" w:themeShade="E6"/>
          <w:lang w:val="de-CH"/>
        </w:rPr>
        <w:t>?</w:t>
      </w:r>
    </w:p>
    <w:p w14:paraId="337314A6" w14:textId="77777777" w:rsidR="006148AE" w:rsidRDefault="006148AE" w:rsidP="007528AF">
      <w:pPr>
        <w:rPr>
          <w:lang w:val="de-CH"/>
        </w:rPr>
      </w:pPr>
      <w:r>
        <w:rPr>
          <w:lang w:val="de-CH"/>
        </w:rPr>
        <w:t>Ich wollte schon immer mal eine Mobile App mit Java Programmieren, ich habe bereits etwas erfahren mit Webbasierten Apps ich würde nun aber mein neu erlangtes Java Wissen einsetzen können.</w:t>
      </w:r>
    </w:p>
    <w:p w14:paraId="55670C9E" w14:textId="1DB2ACB7" w:rsidR="006148AE" w:rsidRPr="007528AF" w:rsidRDefault="00D02148" w:rsidP="007528AF">
      <w:pPr>
        <w:rPr>
          <w:lang w:val="de-CH"/>
        </w:rPr>
      </w:pPr>
      <w:r>
        <w:rPr>
          <w:lang w:val="de-CH"/>
        </w:rPr>
        <w:t>Des Weiteren</w:t>
      </w:r>
      <w:r w:rsidR="00111625">
        <w:rPr>
          <w:lang w:val="de-CH"/>
        </w:rPr>
        <w:t xml:space="preserve"> fände ich diese Applikation sehr nützlich, wenn man zum Beispiel im Ausgang ist oder einfach länger am Abend unterwegs. Umgekehrt könnte es auch für flexible Pendler nützlich sein.</w:t>
      </w:r>
    </w:p>
    <w:p w14:paraId="30718702" w14:textId="77777777" w:rsidR="00A06230" w:rsidRDefault="00A06230" w:rsidP="00A06230">
      <w:pPr>
        <w:pStyle w:val="Heading2"/>
        <w:rPr>
          <w:lang w:val="de-CH"/>
        </w:rPr>
      </w:pPr>
      <w:r w:rsidRPr="007578DF">
        <w:rPr>
          <w:lang w:val="de-CH"/>
        </w:rPr>
        <w:t>Bemerkungen</w:t>
      </w:r>
      <w:r w:rsidR="007578DF" w:rsidRPr="007578DF">
        <w:rPr>
          <w:lang w:val="de-CH"/>
        </w:rPr>
        <w:t xml:space="preserve"> / L</w:t>
      </w:r>
      <w:r w:rsidR="007578DF">
        <w:rPr>
          <w:lang w:val="de-CH"/>
        </w:rPr>
        <w:t>inks</w:t>
      </w:r>
    </w:p>
    <w:p w14:paraId="0E55262E" w14:textId="10CB0A9E" w:rsidR="0493314F" w:rsidRDefault="00F92CDB" w:rsidP="0493314F">
      <w:pPr>
        <w:rPr>
          <w:lang w:val="de-CH"/>
        </w:rPr>
      </w:pPr>
      <w:r>
        <w:rPr>
          <w:lang w:val="de-CH"/>
        </w:rPr>
        <w:t>Spezielles, Bemerkungen oder v</w:t>
      </w:r>
      <w:r w:rsidR="007528AF">
        <w:rPr>
          <w:lang w:val="de-CH"/>
        </w:rPr>
        <w:t>ielleicht gibt es Website</w:t>
      </w:r>
      <w:r w:rsidR="00D41CB7">
        <w:rPr>
          <w:lang w:val="de-CH"/>
        </w:rPr>
        <w:t>s</w:t>
      </w:r>
      <w:r w:rsidR="007528AF">
        <w:rPr>
          <w:lang w:val="de-CH"/>
        </w:rPr>
        <w:t xml:space="preserve">, die Deine Idee schon gut erklären. </w:t>
      </w:r>
      <w:r>
        <w:rPr>
          <w:lang w:val="de-CH"/>
        </w:rPr>
        <w:t>(siehe unsere Projektbeschreibungen)</w:t>
      </w:r>
      <w:r w:rsidR="00E766A0">
        <w:rPr>
          <w:lang w:val="de-CH"/>
        </w:rPr>
        <w:br/>
      </w:r>
      <w:r w:rsidR="00E766A0" w:rsidRPr="00E766A0">
        <w:rPr>
          <w:lang w:val="de-CH"/>
        </w:rPr>
        <w:t>https://search.ch/fahrplan/api/help</w:t>
      </w:r>
    </w:p>
    <w:p w14:paraId="73A66D01" w14:textId="77777777" w:rsidR="7DE9F97E" w:rsidRDefault="7DE9F97E" w:rsidP="0493314F">
      <w:pPr>
        <w:rPr>
          <w:lang w:val="de-CH"/>
        </w:rPr>
      </w:pPr>
    </w:p>
    <w:sectPr w:rsidR="7DE9F97E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ED3F9" w14:textId="77777777" w:rsidR="001930F7" w:rsidRDefault="001930F7" w:rsidP="009704AC">
      <w:pPr>
        <w:spacing w:after="0" w:line="240" w:lineRule="auto"/>
      </w:pPr>
      <w:r>
        <w:separator/>
      </w:r>
    </w:p>
  </w:endnote>
  <w:endnote w:type="continuationSeparator" w:id="0">
    <w:p w14:paraId="5CBDA1B5" w14:textId="77777777" w:rsidR="001930F7" w:rsidRDefault="001930F7" w:rsidP="00970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34834" w14:textId="77777777" w:rsidR="001930F7" w:rsidRDefault="001930F7" w:rsidP="009704AC">
      <w:pPr>
        <w:spacing w:after="0" w:line="240" w:lineRule="auto"/>
      </w:pPr>
      <w:r>
        <w:separator/>
      </w:r>
    </w:p>
  </w:footnote>
  <w:footnote w:type="continuationSeparator" w:id="0">
    <w:p w14:paraId="32E8062C" w14:textId="77777777" w:rsidR="001930F7" w:rsidRDefault="001930F7" w:rsidP="00970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32DC0" w14:textId="77777777" w:rsidR="009704AC" w:rsidRDefault="009704AC" w:rsidP="009704AC">
    <w:pPr>
      <w:pStyle w:val="Header"/>
      <w:tabs>
        <w:tab w:val="clear" w:pos="451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0EB337A" wp14:editId="2A228C2A">
          <wp:simplePos x="0" y="0"/>
          <wp:positionH relativeFrom="column">
            <wp:posOffset>-667568</wp:posOffset>
          </wp:positionH>
          <wp:positionV relativeFrom="paragraph">
            <wp:posOffset>-140880</wp:posOffset>
          </wp:positionV>
          <wp:extent cx="1957826" cy="303310"/>
          <wp:effectExtent l="0" t="0" r="4445" b="1905"/>
          <wp:wrapSquare wrapText="bothSides"/>
          <wp:docPr id="2024213759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213759" name="Picture 1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7826" cy="303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="499424E0" w:rsidRPr="499424E0">
      <w:rPr>
        <w:lang w:val="en-US"/>
      </w:rPr>
      <w:t xml:space="preserve">Individuelles </w:t>
    </w:r>
    <w:r w:rsidR="005079A7">
      <w:rPr>
        <w:lang w:val="en-US"/>
      </w:rPr>
      <w:t>Softwarep</w:t>
    </w:r>
    <w:r w:rsidR="499424E0" w:rsidRPr="499424E0">
      <w:rPr>
        <w:lang w:val="en-US"/>
      </w:rPr>
      <w:t>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40EB"/>
    <w:multiLevelType w:val="hybridMultilevel"/>
    <w:tmpl w:val="912A6628"/>
    <w:lvl w:ilvl="0" w:tplc="746CEF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834B3"/>
    <w:multiLevelType w:val="hybridMultilevel"/>
    <w:tmpl w:val="9D5E936A"/>
    <w:lvl w:ilvl="0" w:tplc="CF4056B2">
      <w:start w:val="1"/>
      <w:numFmt w:val="bullet"/>
      <w:lvlText w:val="x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90B9D"/>
    <w:multiLevelType w:val="hybridMultilevel"/>
    <w:tmpl w:val="7E0E5AA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8119F"/>
    <w:multiLevelType w:val="hybridMultilevel"/>
    <w:tmpl w:val="2DE2C0D4"/>
    <w:lvl w:ilvl="0" w:tplc="203CE198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A31FB3"/>
    <w:multiLevelType w:val="hybridMultilevel"/>
    <w:tmpl w:val="9D36BDC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E1915"/>
    <w:multiLevelType w:val="hybridMultilevel"/>
    <w:tmpl w:val="E25A3A92"/>
    <w:lvl w:ilvl="0" w:tplc="746CEF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2C209D"/>
    <w:multiLevelType w:val="hybridMultilevel"/>
    <w:tmpl w:val="D93C946C"/>
    <w:lvl w:ilvl="0" w:tplc="CF4056B2">
      <w:start w:val="1"/>
      <w:numFmt w:val="bullet"/>
      <w:lvlText w:val="x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8311867">
    <w:abstractNumId w:val="4"/>
  </w:num>
  <w:num w:numId="2" w16cid:durableId="2061512864">
    <w:abstractNumId w:val="2"/>
  </w:num>
  <w:num w:numId="3" w16cid:durableId="1534608669">
    <w:abstractNumId w:val="5"/>
  </w:num>
  <w:num w:numId="4" w16cid:durableId="123622622">
    <w:abstractNumId w:val="0"/>
  </w:num>
  <w:num w:numId="5" w16cid:durableId="1399521887">
    <w:abstractNumId w:val="1"/>
  </w:num>
  <w:num w:numId="6" w16cid:durableId="1007944167">
    <w:abstractNumId w:val="3"/>
  </w:num>
  <w:num w:numId="7" w16cid:durableId="1335886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EE"/>
    <w:rsid w:val="000462B4"/>
    <w:rsid w:val="00055E3A"/>
    <w:rsid w:val="0007707A"/>
    <w:rsid w:val="00111625"/>
    <w:rsid w:val="00120304"/>
    <w:rsid w:val="00175C11"/>
    <w:rsid w:val="001930F7"/>
    <w:rsid w:val="001D219A"/>
    <w:rsid w:val="00243439"/>
    <w:rsid w:val="00257BD9"/>
    <w:rsid w:val="002D73B6"/>
    <w:rsid w:val="003153D1"/>
    <w:rsid w:val="0035453E"/>
    <w:rsid w:val="00354601"/>
    <w:rsid w:val="003E1E62"/>
    <w:rsid w:val="00437706"/>
    <w:rsid w:val="00445830"/>
    <w:rsid w:val="004528CB"/>
    <w:rsid w:val="0050550A"/>
    <w:rsid w:val="005079A7"/>
    <w:rsid w:val="00511D08"/>
    <w:rsid w:val="005E6639"/>
    <w:rsid w:val="006148AE"/>
    <w:rsid w:val="006C595E"/>
    <w:rsid w:val="00722DC1"/>
    <w:rsid w:val="007528AF"/>
    <w:rsid w:val="007578DF"/>
    <w:rsid w:val="007D2B01"/>
    <w:rsid w:val="00841B2C"/>
    <w:rsid w:val="00894F1E"/>
    <w:rsid w:val="008A3EAB"/>
    <w:rsid w:val="0093036D"/>
    <w:rsid w:val="009704AC"/>
    <w:rsid w:val="009B24BC"/>
    <w:rsid w:val="009D6361"/>
    <w:rsid w:val="00A06230"/>
    <w:rsid w:val="00A95548"/>
    <w:rsid w:val="00B572EE"/>
    <w:rsid w:val="00B66319"/>
    <w:rsid w:val="00BB7CA0"/>
    <w:rsid w:val="00C20984"/>
    <w:rsid w:val="00C20BB9"/>
    <w:rsid w:val="00C22DA2"/>
    <w:rsid w:val="00CD7485"/>
    <w:rsid w:val="00D02148"/>
    <w:rsid w:val="00D14D88"/>
    <w:rsid w:val="00D41CB7"/>
    <w:rsid w:val="00D501C9"/>
    <w:rsid w:val="00E26175"/>
    <w:rsid w:val="00E766A0"/>
    <w:rsid w:val="00E77B25"/>
    <w:rsid w:val="00EE60D7"/>
    <w:rsid w:val="00F847FD"/>
    <w:rsid w:val="00F92CDB"/>
    <w:rsid w:val="00FE4FC0"/>
    <w:rsid w:val="0493314F"/>
    <w:rsid w:val="0A58825E"/>
    <w:rsid w:val="269267DB"/>
    <w:rsid w:val="2AB49E3D"/>
    <w:rsid w:val="336D0DF2"/>
    <w:rsid w:val="499424E0"/>
    <w:rsid w:val="7244F6BF"/>
    <w:rsid w:val="7DE9F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9965"/>
  <w15:chartTrackingRefBased/>
  <w15:docId w15:val="{77C9236B-35CC-4910-864A-9604FE2C5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04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4AC"/>
  </w:style>
  <w:style w:type="paragraph" w:styleId="Footer">
    <w:name w:val="footer"/>
    <w:basedOn w:val="Normal"/>
    <w:link w:val="FooterChar"/>
    <w:uiPriority w:val="99"/>
    <w:unhideWhenUsed/>
    <w:rsid w:val="009704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4AC"/>
  </w:style>
  <w:style w:type="character" w:styleId="PlaceholderText">
    <w:name w:val="Placeholder Text"/>
    <w:basedOn w:val="DefaultParagraphFont"/>
    <w:uiPriority w:val="99"/>
    <w:semiHidden/>
    <w:rsid w:val="00A0623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578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xim\Cloud\Work\Studium\icom.maximmaeder.com\src\posts\ipro\How%20can%20i%20get%20home_Eigene_Ide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45A657BE07BD459E8BD13DD399CF25" ma:contentTypeVersion="5" ma:contentTypeDescription="Ein neues Dokument erstellen." ma:contentTypeScope="" ma:versionID="5c008a7592765a1b7d119d16ede1098d">
  <xsd:schema xmlns:xsd="http://www.w3.org/2001/XMLSchema" xmlns:xs="http://www.w3.org/2001/XMLSchema" xmlns:p="http://schemas.microsoft.com/office/2006/metadata/properties" xmlns:ns2="f200d52c-3f76-4945-b392-d6572112a583" targetNamespace="http://schemas.microsoft.com/office/2006/metadata/properties" ma:root="true" ma:fieldsID="f4a4b9df2dbbfd8c4363d26d5ad2da91" ns2:_="">
    <xsd:import namespace="f200d52c-3f76-4945-b392-d6572112a5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0d52c-3f76-4945-b392-d6572112a5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99B9F9-009F-4FFA-B461-34F6BFEF79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00d52c-3f76-4945-b392-d6572112a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24A5C9-E8DF-4429-AC5E-A821B2F7F1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FC8265-78F2-4146-8648-DF2689A17A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How can i get home_Eigene_Idee.dotx</Template>
  <TotalTime>0</TotalTime>
  <Pages>2</Pages>
  <Words>220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Mäder</dc:creator>
  <cp:keywords/>
  <dc:description/>
  <cp:lastModifiedBy>Maxim Mäder</cp:lastModifiedBy>
  <cp:revision>15</cp:revision>
  <dcterms:created xsi:type="dcterms:W3CDTF">2026-10-12T14:13:00Z</dcterms:created>
  <dcterms:modified xsi:type="dcterms:W3CDTF">2026-10-12T14:26:00Z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0x0101000F45A657BE07BD459E8BD13DD399CF25</vt:lpwstr>
  </property>
  <property fmtid="{D5CDD505-2E9C-101B-9397-08002B2CF9AE}" pid="3" name="MediaServiceImageTags">
    <vt:lpwstr/>
  </property>
</Properties>
</file>